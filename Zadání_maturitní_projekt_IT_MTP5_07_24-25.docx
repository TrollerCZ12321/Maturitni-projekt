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9E0B94" w14:textId="77777777" w:rsidR="004A6E35" w:rsidRPr="006B0571" w:rsidRDefault="00F33FB6" w:rsidP="00371A19">
      <w:pPr>
        <w:pStyle w:val="Standard"/>
        <w:spacing w:line="360" w:lineRule="auto"/>
        <w:jc w:val="center"/>
        <w:rPr>
          <w:rFonts w:ascii="Encode Sans" w:hAnsi="Encode Sans"/>
          <w:b/>
          <w:bCs/>
        </w:rPr>
      </w:pPr>
      <w:r>
        <w:rPr>
          <w:rFonts w:ascii="Encode Sans" w:hAnsi="Encode Sans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7E4E25E" wp14:editId="02CD251E">
            <wp:simplePos x="0" y="0"/>
            <wp:positionH relativeFrom="column">
              <wp:posOffset>-47244</wp:posOffset>
            </wp:positionH>
            <wp:positionV relativeFrom="paragraph">
              <wp:posOffset>57557</wp:posOffset>
            </wp:positionV>
            <wp:extent cx="746302" cy="747547"/>
            <wp:effectExtent l="0" t="0" r="0" b="0"/>
            <wp:wrapTight wrapText="bothSides">
              <wp:wrapPolygon edited="0">
                <wp:start x="6066" y="0"/>
                <wp:lineTo x="0" y="3303"/>
                <wp:lineTo x="0" y="13764"/>
                <wp:lineTo x="1654" y="19269"/>
                <wp:lineTo x="3860" y="20921"/>
                <wp:lineTo x="6066" y="20921"/>
                <wp:lineTo x="14890" y="20921"/>
                <wp:lineTo x="15442" y="20921"/>
                <wp:lineTo x="19854" y="17618"/>
                <wp:lineTo x="20957" y="14314"/>
                <wp:lineTo x="20957" y="1652"/>
                <wp:lineTo x="14890" y="0"/>
                <wp:lineTo x="6066" y="0"/>
              </wp:wrapPolygon>
            </wp:wrapTight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1 - original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302" cy="747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65EE" w:rsidRPr="006B0571">
        <w:rPr>
          <w:rFonts w:ascii="Encode Sans" w:hAnsi="Encode Sans"/>
          <w:b/>
          <w:bCs/>
        </w:rPr>
        <w:t>Vyšší odborná škola</w:t>
      </w:r>
    </w:p>
    <w:p w14:paraId="025C6645" w14:textId="77777777" w:rsidR="004A6E35" w:rsidRPr="006B0571" w:rsidRDefault="007F65EE" w:rsidP="00371A19">
      <w:pPr>
        <w:pStyle w:val="Standard"/>
        <w:spacing w:line="360" w:lineRule="auto"/>
        <w:jc w:val="center"/>
        <w:rPr>
          <w:rFonts w:ascii="Encode Sans" w:hAnsi="Encode Sans"/>
          <w:b/>
          <w:bCs/>
        </w:rPr>
      </w:pPr>
      <w:r w:rsidRPr="006B0571">
        <w:rPr>
          <w:rFonts w:ascii="Encode Sans" w:hAnsi="Encode Sans"/>
          <w:b/>
          <w:bCs/>
        </w:rPr>
        <w:t>a Střední průmyslová škola elektrotechnická</w:t>
      </w:r>
    </w:p>
    <w:p w14:paraId="5B3FDAF3" w14:textId="77777777" w:rsidR="004A6E35" w:rsidRPr="006B0571" w:rsidRDefault="007F65EE" w:rsidP="00371A19">
      <w:pPr>
        <w:pStyle w:val="Standard"/>
        <w:spacing w:line="360" w:lineRule="auto"/>
        <w:jc w:val="center"/>
        <w:rPr>
          <w:rFonts w:ascii="Encode Sans" w:hAnsi="Encode Sans"/>
          <w:b/>
          <w:bCs/>
        </w:rPr>
      </w:pPr>
      <w:r w:rsidRPr="006B0571">
        <w:rPr>
          <w:rFonts w:ascii="Encode Sans" w:hAnsi="Encode Sans"/>
          <w:b/>
          <w:bCs/>
        </w:rPr>
        <w:t>Plzeň, Koterovská 85</w:t>
      </w:r>
    </w:p>
    <w:p w14:paraId="672A6659" w14:textId="77777777" w:rsidR="004A6E35" w:rsidRPr="006B0571" w:rsidRDefault="004A6E35" w:rsidP="00371A19">
      <w:pPr>
        <w:pStyle w:val="Standard"/>
        <w:tabs>
          <w:tab w:val="clear" w:pos="3402"/>
          <w:tab w:val="left" w:pos="0"/>
        </w:tabs>
        <w:spacing w:line="360" w:lineRule="auto"/>
        <w:jc w:val="both"/>
        <w:rPr>
          <w:rFonts w:ascii="Encode Sans" w:hAnsi="Encode Sans"/>
          <w:sz w:val="20"/>
        </w:rPr>
      </w:pPr>
    </w:p>
    <w:p w14:paraId="0A37501D" w14:textId="77777777" w:rsidR="0020276F" w:rsidRPr="006B0571" w:rsidRDefault="0020276F" w:rsidP="00371A19">
      <w:pPr>
        <w:pStyle w:val="Standard"/>
        <w:spacing w:line="360" w:lineRule="auto"/>
        <w:jc w:val="center"/>
        <w:rPr>
          <w:rFonts w:ascii="Encode Sans" w:hAnsi="Encode Sans"/>
          <w:b/>
          <w:bCs/>
          <w:sz w:val="40"/>
          <w:szCs w:val="40"/>
        </w:rPr>
      </w:pPr>
    </w:p>
    <w:p w14:paraId="3D729F76" w14:textId="77777777" w:rsidR="004A6E35" w:rsidRPr="006B0571" w:rsidRDefault="007F65EE" w:rsidP="00371A19">
      <w:pPr>
        <w:pStyle w:val="Standard"/>
        <w:spacing w:line="360" w:lineRule="auto"/>
        <w:jc w:val="center"/>
        <w:rPr>
          <w:rFonts w:ascii="Encode Sans" w:hAnsi="Encode Sans"/>
          <w:sz w:val="40"/>
          <w:szCs w:val="40"/>
        </w:rPr>
      </w:pPr>
      <w:r w:rsidRPr="0010EB18">
        <w:rPr>
          <w:rFonts w:ascii="Encode Sans" w:hAnsi="Encode Sans"/>
          <w:b/>
          <w:bCs/>
          <w:sz w:val="40"/>
          <w:szCs w:val="40"/>
        </w:rPr>
        <w:t>Zadání dlouhodobé maturitní práce</w:t>
      </w:r>
    </w:p>
    <w:p w14:paraId="5DAB6C7B" w14:textId="77777777" w:rsidR="004A6E35" w:rsidRPr="006B0571" w:rsidRDefault="004A6E35" w:rsidP="00371A19">
      <w:pPr>
        <w:pStyle w:val="Standard"/>
        <w:spacing w:line="360" w:lineRule="auto"/>
        <w:rPr>
          <w:rFonts w:ascii="Encode Sans" w:hAnsi="Encode Sans"/>
          <w:b/>
          <w:sz w:val="28"/>
          <w:u w:val="single"/>
        </w:rPr>
      </w:pPr>
    </w:p>
    <w:p w14:paraId="6C04BD9F" w14:textId="5F628284" w:rsidR="004A6E35" w:rsidRPr="009313C2" w:rsidRDefault="001301A0" w:rsidP="00371A19">
      <w:pPr>
        <w:pStyle w:val="Standard"/>
        <w:tabs>
          <w:tab w:val="clear" w:pos="3402"/>
          <w:tab w:val="left" w:pos="1719"/>
        </w:tabs>
        <w:spacing w:line="360" w:lineRule="auto"/>
        <w:rPr>
          <w:rFonts w:ascii="Encode Sans" w:hAnsi="Encode Sans"/>
          <w:b/>
          <w:bCs/>
          <w:lang w:val="en-US"/>
        </w:rPr>
      </w:pPr>
      <w:r w:rsidRPr="5A4DF43F">
        <w:rPr>
          <w:rFonts w:ascii="Encode Sans" w:hAnsi="Encode Sans"/>
          <w:b/>
          <w:bCs/>
        </w:rPr>
        <w:t>Žák</w:t>
      </w:r>
      <w:r w:rsidR="007F65EE" w:rsidRPr="5A4DF43F">
        <w:rPr>
          <w:rFonts w:ascii="Encode Sans" w:hAnsi="Encode Sans"/>
          <w:b/>
          <w:bCs/>
        </w:rPr>
        <w:t>:</w:t>
      </w:r>
      <w:r>
        <w:tab/>
      </w:r>
      <w:r w:rsidR="00371A19">
        <w:rPr>
          <w:rFonts w:ascii="Encode Sans" w:hAnsi="Encode Sans"/>
          <w:b/>
          <w:bCs/>
        </w:rPr>
        <w:t>Matěj Kadlec</w:t>
      </w:r>
    </w:p>
    <w:p w14:paraId="17AB204F" w14:textId="4B6A6FA4" w:rsidR="004A6E35" w:rsidRPr="00785FDE" w:rsidRDefault="007F65EE" w:rsidP="00371A19">
      <w:pPr>
        <w:pStyle w:val="Standard"/>
        <w:tabs>
          <w:tab w:val="clear" w:pos="3402"/>
          <w:tab w:val="left" w:pos="1719"/>
        </w:tabs>
        <w:spacing w:line="360" w:lineRule="auto"/>
        <w:rPr>
          <w:rFonts w:ascii="Encode Sans" w:hAnsi="Encode Sans"/>
          <w:b/>
          <w:bCs/>
        </w:rPr>
      </w:pPr>
      <w:r w:rsidRPr="5A4DF43F">
        <w:rPr>
          <w:rFonts w:ascii="Encode Sans" w:hAnsi="Encode Sans"/>
          <w:b/>
          <w:bCs/>
        </w:rPr>
        <w:t>Třída:</w:t>
      </w:r>
      <w:r>
        <w:tab/>
      </w:r>
      <w:r w:rsidRPr="5A4DF43F">
        <w:rPr>
          <w:rFonts w:ascii="Encode Sans" w:hAnsi="Encode Sans"/>
          <w:b/>
          <w:bCs/>
        </w:rPr>
        <w:t>4.</w:t>
      </w:r>
      <w:r w:rsidR="001B5207">
        <w:rPr>
          <w:rFonts w:ascii="Encode Sans" w:hAnsi="Encode Sans"/>
          <w:b/>
          <w:bCs/>
        </w:rPr>
        <w:t>I</w:t>
      </w:r>
    </w:p>
    <w:p w14:paraId="3EB88CF4" w14:textId="77777777" w:rsidR="004A6E35" w:rsidRPr="00785FDE" w:rsidRDefault="007F65EE" w:rsidP="00371A19">
      <w:pPr>
        <w:pStyle w:val="Standard"/>
        <w:tabs>
          <w:tab w:val="clear" w:pos="3402"/>
          <w:tab w:val="left" w:pos="1719"/>
        </w:tabs>
        <w:spacing w:line="360" w:lineRule="auto"/>
        <w:rPr>
          <w:rFonts w:ascii="Encode Sans" w:hAnsi="Encode Sans"/>
        </w:rPr>
      </w:pPr>
      <w:r w:rsidRPr="0010EB18">
        <w:rPr>
          <w:rFonts w:ascii="Encode Sans" w:hAnsi="Encode Sans"/>
          <w:b/>
          <w:bCs/>
        </w:rPr>
        <w:t>Studijní obor:</w:t>
      </w:r>
      <w:r>
        <w:tab/>
      </w:r>
      <w:r w:rsidR="00785FDE" w:rsidRPr="0010EB18">
        <w:rPr>
          <w:rFonts w:ascii="Encode Sans" w:hAnsi="Encode Sans"/>
          <w:b/>
          <w:bCs/>
        </w:rPr>
        <w:t>18-20-M/01 Informační technologie</w:t>
      </w:r>
    </w:p>
    <w:p w14:paraId="296BAA80" w14:textId="77777777" w:rsidR="00EC77BE" w:rsidRDefault="007F65EE" w:rsidP="00371A19">
      <w:pPr>
        <w:pStyle w:val="Standard"/>
        <w:tabs>
          <w:tab w:val="clear" w:pos="3402"/>
          <w:tab w:val="left" w:pos="1719"/>
        </w:tabs>
        <w:spacing w:line="360" w:lineRule="auto"/>
        <w:rPr>
          <w:rStyle w:val="normaltextrun"/>
          <w:rFonts w:ascii="Encode Sans" w:hAnsi="Encode Sans"/>
          <w:b/>
          <w:bCs/>
          <w:color w:val="000000"/>
          <w:shd w:val="clear" w:color="auto" w:fill="FFFFFF"/>
        </w:rPr>
      </w:pPr>
      <w:r w:rsidRPr="0010EB18">
        <w:rPr>
          <w:rFonts w:ascii="Encode Sans" w:hAnsi="Encode Sans"/>
          <w:b/>
          <w:bCs/>
        </w:rPr>
        <w:t>Zaměření:</w:t>
      </w:r>
      <w:r>
        <w:tab/>
      </w:r>
      <w:r w:rsidR="00EC77BE">
        <w:rPr>
          <w:rStyle w:val="normaltextrun"/>
          <w:rFonts w:ascii="Encode Sans" w:hAnsi="Encode Sans"/>
          <w:b/>
          <w:bCs/>
          <w:color w:val="000000"/>
          <w:shd w:val="clear" w:color="auto" w:fill="FFFFFF"/>
        </w:rPr>
        <w:t>Vývoj aplikací</w:t>
      </w:r>
    </w:p>
    <w:p w14:paraId="3502BC82" w14:textId="7D93F3B9" w:rsidR="004A6E35" w:rsidRPr="006B0571" w:rsidRDefault="007F65EE" w:rsidP="00371A19">
      <w:pPr>
        <w:pStyle w:val="Standard"/>
        <w:tabs>
          <w:tab w:val="clear" w:pos="3402"/>
          <w:tab w:val="left" w:pos="1719"/>
        </w:tabs>
        <w:spacing w:line="360" w:lineRule="auto"/>
        <w:rPr>
          <w:rFonts w:ascii="Encode Sans" w:hAnsi="Encode Sans"/>
        </w:rPr>
      </w:pPr>
      <w:r w:rsidRPr="5A4DF43F">
        <w:rPr>
          <w:rFonts w:ascii="Encode Sans" w:hAnsi="Encode Sans"/>
          <w:b/>
          <w:bCs/>
        </w:rPr>
        <w:t>Školní rok:</w:t>
      </w:r>
      <w:r w:rsidRPr="5A4DF43F">
        <w:rPr>
          <w:rFonts w:ascii="Encode Sans" w:hAnsi="Encode Sans"/>
        </w:rPr>
        <w:t xml:space="preserve"> </w:t>
      </w:r>
      <w:r>
        <w:tab/>
      </w:r>
      <w:r w:rsidR="0043137B" w:rsidRPr="5A4DF43F">
        <w:rPr>
          <w:rFonts w:ascii="Encode Sans" w:hAnsi="Encode Sans"/>
          <w:b/>
          <w:bCs/>
        </w:rPr>
        <w:t>202</w:t>
      </w:r>
      <w:r w:rsidR="06262B4B" w:rsidRPr="5A4DF43F">
        <w:rPr>
          <w:rFonts w:ascii="Encode Sans" w:hAnsi="Encode Sans"/>
          <w:b/>
          <w:bCs/>
        </w:rPr>
        <w:t>4</w:t>
      </w:r>
      <w:r w:rsidR="0043137B" w:rsidRPr="5A4DF43F">
        <w:rPr>
          <w:rFonts w:ascii="Encode Sans" w:hAnsi="Encode Sans"/>
          <w:b/>
          <w:bCs/>
        </w:rPr>
        <w:t>–202</w:t>
      </w:r>
      <w:r w:rsidR="3F5E6D56" w:rsidRPr="5A4DF43F">
        <w:rPr>
          <w:rFonts w:ascii="Encode Sans" w:hAnsi="Encode Sans"/>
          <w:b/>
          <w:bCs/>
        </w:rPr>
        <w:t>5</w:t>
      </w:r>
    </w:p>
    <w:p w14:paraId="02EB378F" w14:textId="77777777" w:rsidR="004A6E35" w:rsidRPr="006B0571" w:rsidRDefault="007F65EE" w:rsidP="00371A19">
      <w:pPr>
        <w:pStyle w:val="Standard"/>
        <w:tabs>
          <w:tab w:val="clear" w:pos="3402"/>
          <w:tab w:val="left" w:pos="1719"/>
        </w:tabs>
        <w:spacing w:line="360" w:lineRule="auto"/>
        <w:rPr>
          <w:rFonts w:ascii="Encode Sans" w:hAnsi="Encode Sans"/>
          <w:b/>
        </w:rPr>
      </w:pPr>
      <w:r w:rsidRPr="006B0571">
        <w:rPr>
          <w:rFonts w:ascii="Encode Sans" w:hAnsi="Encode Sans"/>
          <w:b/>
        </w:rPr>
        <w:tab/>
      </w:r>
    </w:p>
    <w:p w14:paraId="0E51CECD" w14:textId="27A5E974" w:rsidR="004A6E35" w:rsidRDefault="007F65EE" w:rsidP="00371A19">
      <w:pPr>
        <w:pStyle w:val="Standard"/>
        <w:tabs>
          <w:tab w:val="clear" w:pos="3402"/>
          <w:tab w:val="left" w:pos="1719"/>
        </w:tabs>
        <w:spacing w:line="360" w:lineRule="auto"/>
        <w:ind w:left="1719" w:hanging="1719"/>
        <w:rPr>
          <w:rFonts w:ascii="Encode Sans" w:hAnsi="Encode Sans"/>
          <w:b/>
          <w:bCs/>
          <w:i/>
          <w:iCs/>
          <w:sz w:val="36"/>
          <w:szCs w:val="36"/>
        </w:rPr>
      </w:pPr>
      <w:r w:rsidRPr="5A4DF43F">
        <w:rPr>
          <w:rFonts w:ascii="Encode Sans" w:hAnsi="Encode Sans"/>
          <w:i/>
          <w:iCs/>
        </w:rPr>
        <w:t xml:space="preserve">Téma práce: </w:t>
      </w:r>
      <w:r>
        <w:tab/>
      </w:r>
      <w:r w:rsidRPr="5A4DF43F">
        <w:rPr>
          <w:rFonts w:ascii="Encode Sans" w:hAnsi="Encode Sans"/>
          <w:i/>
          <w:iCs/>
        </w:rPr>
        <w:t xml:space="preserve"> </w:t>
      </w:r>
      <w:r w:rsidR="00371A19">
        <w:rPr>
          <w:rFonts w:ascii="Encode Sans" w:hAnsi="Encode Sans"/>
          <w:b/>
          <w:bCs/>
          <w:i/>
          <w:iCs/>
          <w:sz w:val="36"/>
          <w:szCs w:val="36"/>
        </w:rPr>
        <w:t>Vektorový editor</w:t>
      </w:r>
    </w:p>
    <w:p w14:paraId="6A05A809" w14:textId="77777777" w:rsidR="00061DA3" w:rsidRPr="00785FDE" w:rsidRDefault="00061DA3" w:rsidP="00371A19">
      <w:pPr>
        <w:pStyle w:val="Standard"/>
        <w:tabs>
          <w:tab w:val="clear" w:pos="3402"/>
          <w:tab w:val="left" w:pos="1719"/>
        </w:tabs>
        <w:spacing w:line="360" w:lineRule="auto"/>
        <w:ind w:left="1719" w:hanging="1719"/>
        <w:rPr>
          <w:rFonts w:ascii="Encode Sans" w:hAnsi="Encode Sans"/>
          <w:b/>
          <w:bCs/>
          <w:i/>
        </w:rPr>
      </w:pPr>
    </w:p>
    <w:p w14:paraId="36540BEE" w14:textId="648688A1" w:rsidR="00DB6936" w:rsidRDefault="007F65EE" w:rsidP="00371A19">
      <w:pPr>
        <w:pStyle w:val="Zhlav"/>
        <w:tabs>
          <w:tab w:val="clear" w:pos="4818"/>
        </w:tabs>
        <w:spacing w:line="360" w:lineRule="auto"/>
        <w:jc w:val="both"/>
        <w:rPr>
          <w:rFonts w:ascii="Encode Sans" w:hAnsi="Encode Sans"/>
          <w:b/>
          <w:bCs/>
          <w:i/>
        </w:rPr>
      </w:pPr>
      <w:r w:rsidRPr="006B0571">
        <w:rPr>
          <w:rFonts w:ascii="Encode Sans" w:hAnsi="Encode Sans"/>
          <w:b/>
          <w:bCs/>
          <w:i/>
        </w:rPr>
        <w:t>Pokyny k obsahu a rozsahu práce:</w:t>
      </w:r>
    </w:p>
    <w:p w14:paraId="0C0D1519" w14:textId="77777777" w:rsidR="00DB6936" w:rsidRDefault="00DB6936" w:rsidP="00DB6936">
      <w:pPr>
        <w:pStyle w:val="Zhlav"/>
        <w:numPr>
          <w:ilvl w:val="0"/>
          <w:numId w:val="15"/>
        </w:numPr>
        <w:spacing w:line="360" w:lineRule="auto"/>
        <w:rPr>
          <w:rFonts w:ascii="Encode Sans" w:hAnsi="Encode Sans"/>
          <w:i/>
        </w:rPr>
      </w:pPr>
      <w:r w:rsidRPr="00DB6936">
        <w:rPr>
          <w:rFonts w:ascii="Encode Sans" w:hAnsi="Encode Sans"/>
          <w:i/>
        </w:rPr>
        <w:t xml:space="preserve">Editor umožní vykreslení základních tvarů </w:t>
      </w:r>
    </w:p>
    <w:p w14:paraId="25BEAF09" w14:textId="12BFE677" w:rsidR="00DB6936" w:rsidRDefault="00DB6936" w:rsidP="00DB6936">
      <w:pPr>
        <w:pStyle w:val="Zhlav"/>
        <w:numPr>
          <w:ilvl w:val="1"/>
          <w:numId w:val="15"/>
        </w:numPr>
        <w:spacing w:line="360" w:lineRule="auto"/>
        <w:rPr>
          <w:rFonts w:ascii="Encode Sans" w:hAnsi="Encode Sans"/>
          <w:i/>
        </w:rPr>
      </w:pPr>
      <w:r w:rsidRPr="00DB6936">
        <w:rPr>
          <w:rFonts w:ascii="Encode Sans" w:hAnsi="Encode Sans"/>
          <w:i/>
        </w:rPr>
        <w:t>elipsa, kruh, obdélník, čtverec, čára, lomená čára, trojúhelník</w:t>
      </w:r>
    </w:p>
    <w:p w14:paraId="12B43C6E" w14:textId="648FB53C" w:rsidR="00925BB5" w:rsidRPr="00925BB5" w:rsidRDefault="00DB6936" w:rsidP="00925BB5">
      <w:pPr>
        <w:pStyle w:val="Zhlav"/>
        <w:numPr>
          <w:ilvl w:val="0"/>
          <w:numId w:val="15"/>
        </w:numPr>
        <w:spacing w:line="360" w:lineRule="auto"/>
        <w:rPr>
          <w:rFonts w:ascii="Encode Sans" w:hAnsi="Encode Sans"/>
          <w:i/>
        </w:rPr>
      </w:pPr>
      <w:r w:rsidRPr="00DB6936">
        <w:rPr>
          <w:rFonts w:ascii="Encode Sans" w:hAnsi="Encode Sans"/>
          <w:i/>
        </w:rPr>
        <w:t>Každý tvar bude možné vytvořit, editovat a smazat.</w:t>
      </w:r>
    </w:p>
    <w:p w14:paraId="3E7C37F9" w14:textId="41B67DEC" w:rsidR="00DB6936" w:rsidRPr="00DB6936" w:rsidRDefault="00DB6936" w:rsidP="00925BB5">
      <w:pPr>
        <w:pStyle w:val="Zhlav"/>
        <w:numPr>
          <w:ilvl w:val="1"/>
          <w:numId w:val="15"/>
        </w:numPr>
        <w:spacing w:line="360" w:lineRule="auto"/>
        <w:rPr>
          <w:rFonts w:ascii="Encode Sans" w:hAnsi="Encode Sans"/>
          <w:i/>
        </w:rPr>
      </w:pPr>
      <w:r w:rsidRPr="00DB6936">
        <w:rPr>
          <w:rFonts w:ascii="Encode Sans" w:hAnsi="Encode Sans"/>
          <w:i/>
        </w:rPr>
        <w:t xml:space="preserve">Úpravou tvaru je myšlena změna typu a barvy čáry, změna výplně, změna velikosti a umístění. </w:t>
      </w:r>
      <w:bookmarkStart w:id="0" w:name="_GoBack"/>
      <w:bookmarkEnd w:id="0"/>
    </w:p>
    <w:p w14:paraId="669E5CBB" w14:textId="1834640E" w:rsidR="00534604" w:rsidRDefault="00DB6936" w:rsidP="00534604">
      <w:pPr>
        <w:pStyle w:val="Zhlav"/>
        <w:numPr>
          <w:ilvl w:val="0"/>
          <w:numId w:val="15"/>
        </w:numPr>
        <w:spacing w:line="360" w:lineRule="auto"/>
        <w:rPr>
          <w:rFonts w:ascii="Encode Sans" w:hAnsi="Encode Sans"/>
          <w:i/>
        </w:rPr>
      </w:pPr>
      <w:r w:rsidRPr="00DB6936">
        <w:rPr>
          <w:rFonts w:ascii="Encode Sans" w:hAnsi="Encode Sans"/>
          <w:i/>
        </w:rPr>
        <w:t>Výsledný obrázek bude možné exportovat do bitmapového souboru.</w:t>
      </w:r>
    </w:p>
    <w:p w14:paraId="2CEF1F37" w14:textId="77777777" w:rsidR="00DB6936" w:rsidRPr="00DB6936" w:rsidRDefault="00DB6936" w:rsidP="00DB6936">
      <w:pPr>
        <w:pStyle w:val="Zhlav"/>
        <w:spacing w:line="360" w:lineRule="auto"/>
        <w:ind w:left="720"/>
        <w:rPr>
          <w:rFonts w:ascii="Encode Sans" w:hAnsi="Encode Sans"/>
          <w:i/>
        </w:rPr>
      </w:pPr>
    </w:p>
    <w:p w14:paraId="31D5207B" w14:textId="3BCD5B0F" w:rsidR="004A6E35" w:rsidRPr="006B0571" w:rsidRDefault="007F65EE" w:rsidP="00371A19">
      <w:pPr>
        <w:pStyle w:val="Standard"/>
        <w:spacing w:line="360" w:lineRule="auto"/>
        <w:rPr>
          <w:rFonts w:ascii="Encode Sans" w:hAnsi="Encode Sans"/>
          <w:i/>
        </w:rPr>
      </w:pPr>
      <w:r w:rsidRPr="006B0571">
        <w:rPr>
          <w:rFonts w:ascii="Encode Sans" w:hAnsi="Encode Sans"/>
          <w:b/>
          <w:bCs/>
          <w:i/>
        </w:rPr>
        <w:t>Požadavek na počet vyhotovení maturitní práce:</w:t>
      </w:r>
      <w:r w:rsidRPr="006B0571">
        <w:rPr>
          <w:rFonts w:ascii="Encode Sans" w:hAnsi="Encode Sans"/>
          <w:i/>
        </w:rPr>
        <w:t xml:space="preserve"> </w:t>
      </w:r>
      <w:r w:rsidRPr="006B0571">
        <w:rPr>
          <w:rFonts w:ascii="Encode Sans" w:hAnsi="Encode Sans"/>
          <w:i/>
        </w:rPr>
        <w:tab/>
      </w:r>
      <w:r w:rsidR="001B5207">
        <w:rPr>
          <w:rFonts w:ascii="Encode Sans" w:hAnsi="Encode Sans"/>
          <w:i/>
        </w:rPr>
        <w:t>1</w:t>
      </w:r>
      <w:r w:rsidRPr="006B0571">
        <w:rPr>
          <w:rFonts w:ascii="Encode Sans" w:hAnsi="Encode Sans"/>
          <w:i/>
        </w:rPr>
        <w:t xml:space="preserve"> výtisk</w:t>
      </w:r>
    </w:p>
    <w:p w14:paraId="60061E4C" w14:textId="77777777" w:rsidR="004A6E35" w:rsidRPr="006B0571" w:rsidRDefault="004A6E35" w:rsidP="00371A19">
      <w:pPr>
        <w:pStyle w:val="Standard"/>
        <w:spacing w:line="360" w:lineRule="auto"/>
        <w:rPr>
          <w:rFonts w:ascii="Encode Sans" w:hAnsi="Encode Sans"/>
          <w:i/>
        </w:rPr>
      </w:pPr>
    </w:p>
    <w:p w14:paraId="2CB32F8F" w14:textId="350456E2" w:rsidR="00663952" w:rsidRDefault="007F65EE" w:rsidP="00371A19">
      <w:pPr>
        <w:pStyle w:val="Zhlav"/>
        <w:tabs>
          <w:tab w:val="clear" w:pos="4818"/>
          <w:tab w:val="left" w:pos="2827"/>
        </w:tabs>
        <w:spacing w:line="360" w:lineRule="auto"/>
        <w:jc w:val="both"/>
        <w:rPr>
          <w:rFonts w:ascii="Encode Sans" w:hAnsi="Encode Sans"/>
          <w:b/>
          <w:bCs/>
          <w:i/>
          <w:iCs/>
        </w:rPr>
      </w:pPr>
      <w:r w:rsidRPr="5A4DF43F">
        <w:rPr>
          <w:rFonts w:ascii="Encode Sans" w:hAnsi="Encode Sans"/>
          <w:i/>
          <w:iCs/>
        </w:rPr>
        <w:t>Termín odevzdání:</w:t>
      </w:r>
      <w:r>
        <w:tab/>
      </w:r>
      <w:r w:rsidR="001B5207">
        <w:rPr>
          <w:rFonts w:ascii="Encode Sans" w:hAnsi="Encode Sans"/>
          <w:b/>
          <w:bCs/>
          <w:i/>
          <w:iCs/>
        </w:rPr>
        <w:t>11. dubna 2025</w:t>
      </w:r>
    </w:p>
    <w:p w14:paraId="5398B107" w14:textId="7A98EAD6" w:rsidR="004A6E35" w:rsidRPr="00663952" w:rsidRDefault="00663952" w:rsidP="00371A19">
      <w:pPr>
        <w:pStyle w:val="Zhlav"/>
        <w:tabs>
          <w:tab w:val="clear" w:pos="4818"/>
          <w:tab w:val="left" w:pos="2827"/>
        </w:tabs>
        <w:spacing w:line="360" w:lineRule="auto"/>
        <w:jc w:val="both"/>
        <w:rPr>
          <w:rFonts w:ascii="Encode Sans" w:hAnsi="Encode Sans"/>
          <w:b/>
          <w:bCs/>
          <w:i/>
          <w:iCs/>
        </w:rPr>
      </w:pPr>
      <w:r w:rsidRPr="5A4DF43F">
        <w:rPr>
          <w:rFonts w:ascii="Encode Sans" w:hAnsi="Encode Sans"/>
          <w:i/>
          <w:iCs/>
        </w:rPr>
        <w:t>Čas obhajoby:</w:t>
      </w:r>
      <w:r>
        <w:tab/>
      </w:r>
      <w:r w:rsidR="00160463" w:rsidRPr="5A4DF43F">
        <w:rPr>
          <w:rFonts w:ascii="Encode Sans" w:hAnsi="Encode Sans"/>
          <w:b/>
          <w:bCs/>
          <w:i/>
          <w:iCs/>
        </w:rPr>
        <w:t>15 minut</w:t>
      </w:r>
    </w:p>
    <w:p w14:paraId="121B3776" w14:textId="7DB2B1CE" w:rsidR="004A6E35" w:rsidRPr="00CE3BCA" w:rsidRDefault="007F65EE" w:rsidP="00371A19">
      <w:pPr>
        <w:pStyle w:val="Standard"/>
        <w:tabs>
          <w:tab w:val="clear" w:pos="3402"/>
          <w:tab w:val="left" w:pos="2811"/>
        </w:tabs>
        <w:spacing w:line="360" w:lineRule="auto"/>
        <w:ind w:left="30" w:hanging="15"/>
        <w:jc w:val="both"/>
        <w:rPr>
          <w:rFonts w:ascii="Encode Sans" w:hAnsi="Encode Sans"/>
          <w:b/>
          <w:bCs/>
        </w:rPr>
      </w:pPr>
      <w:r w:rsidRPr="5A4DF43F">
        <w:rPr>
          <w:rFonts w:ascii="Encode Sans" w:hAnsi="Encode Sans"/>
        </w:rPr>
        <w:t>Vedoucí práce:</w:t>
      </w:r>
      <w:r>
        <w:tab/>
      </w:r>
      <w:r w:rsidR="008C443A">
        <w:rPr>
          <w:rFonts w:ascii="Encode Sans" w:hAnsi="Encode Sans"/>
          <w:b/>
          <w:bCs/>
        </w:rPr>
        <w:t>Ing</w:t>
      </w:r>
      <w:r w:rsidR="001B5207">
        <w:rPr>
          <w:rFonts w:ascii="Encode Sans" w:hAnsi="Encode Sans"/>
          <w:b/>
          <w:bCs/>
        </w:rPr>
        <w:t>. Antonín Neumann</w:t>
      </w:r>
    </w:p>
    <w:p w14:paraId="44EAFD9C" w14:textId="77777777" w:rsidR="004A6E35" w:rsidRPr="006B0571" w:rsidRDefault="004A6E35" w:rsidP="00371A19">
      <w:pPr>
        <w:pStyle w:val="Standard"/>
        <w:tabs>
          <w:tab w:val="clear" w:pos="3402"/>
          <w:tab w:val="left" w:pos="2811"/>
        </w:tabs>
        <w:spacing w:line="360" w:lineRule="auto"/>
        <w:ind w:left="30" w:hanging="15"/>
        <w:jc w:val="both"/>
        <w:rPr>
          <w:rFonts w:ascii="Encode Sans" w:hAnsi="Encode Sans"/>
          <w:b/>
          <w:bCs/>
        </w:rPr>
      </w:pPr>
    </w:p>
    <w:p w14:paraId="4B94D5A5" w14:textId="77777777" w:rsidR="004A6E35" w:rsidRPr="006B0571" w:rsidRDefault="004A6E35" w:rsidP="00371A19">
      <w:pPr>
        <w:pStyle w:val="Standard"/>
        <w:tabs>
          <w:tab w:val="clear" w:pos="3402"/>
          <w:tab w:val="left" w:pos="5107"/>
        </w:tabs>
        <w:spacing w:line="360" w:lineRule="auto"/>
        <w:ind w:left="30" w:hanging="15"/>
        <w:jc w:val="both"/>
        <w:rPr>
          <w:rFonts w:ascii="Encode Sans" w:hAnsi="Encode Sans"/>
        </w:rPr>
      </w:pPr>
    </w:p>
    <w:p w14:paraId="1FC4DAC3" w14:textId="77777777" w:rsidR="004A6E35" w:rsidRPr="006B0571" w:rsidRDefault="007F65EE" w:rsidP="00371A19">
      <w:pPr>
        <w:pStyle w:val="Standard"/>
        <w:tabs>
          <w:tab w:val="clear" w:pos="3402"/>
          <w:tab w:val="left" w:pos="5107"/>
        </w:tabs>
        <w:spacing w:line="360" w:lineRule="auto"/>
        <w:ind w:left="30" w:hanging="15"/>
        <w:jc w:val="both"/>
        <w:rPr>
          <w:rFonts w:ascii="Encode Sans" w:hAnsi="Encode Sans"/>
        </w:rPr>
      </w:pPr>
      <w:r w:rsidRPr="006B0571">
        <w:rPr>
          <w:rFonts w:ascii="Encode Sans" w:hAnsi="Encode Sans"/>
        </w:rPr>
        <w:t xml:space="preserve">Projednáno v </w:t>
      </w:r>
      <w:r w:rsidRPr="006B0571">
        <w:rPr>
          <w:rFonts w:ascii="Encode Sans" w:hAnsi="Encode Sans"/>
          <w:b/>
          <w:bCs/>
          <w:szCs w:val="16"/>
        </w:rPr>
        <w:t>katedře</w:t>
      </w:r>
      <w:r w:rsidRPr="006B0571">
        <w:rPr>
          <w:rFonts w:ascii="Encode Sans" w:hAnsi="Encode Sans"/>
          <w:b/>
          <w:bCs/>
          <w:color w:val="FF0000"/>
          <w:sz w:val="16"/>
          <w:szCs w:val="16"/>
        </w:rPr>
        <w:t xml:space="preserve"> </w:t>
      </w:r>
      <w:r w:rsidRPr="00160463">
        <w:rPr>
          <w:rFonts w:ascii="Encode Sans" w:hAnsi="Encode Sans"/>
        </w:rPr>
        <w:t>VTT</w:t>
      </w:r>
      <w:r w:rsidR="00785FDE" w:rsidRPr="00160463">
        <w:rPr>
          <w:rFonts w:ascii="Encode Sans" w:hAnsi="Encode Sans"/>
        </w:rPr>
        <w:t xml:space="preserve"> </w:t>
      </w:r>
      <w:r w:rsidRPr="006B0571">
        <w:rPr>
          <w:rFonts w:ascii="Encode Sans" w:hAnsi="Encode Sans"/>
        </w:rPr>
        <w:t>a schváleno ředitel</w:t>
      </w:r>
      <w:r w:rsidR="0061752E">
        <w:rPr>
          <w:rFonts w:ascii="Encode Sans" w:hAnsi="Encode Sans"/>
        </w:rPr>
        <w:t>em</w:t>
      </w:r>
      <w:r w:rsidRPr="006B0571">
        <w:rPr>
          <w:rFonts w:ascii="Encode Sans" w:hAnsi="Encode Sans"/>
        </w:rPr>
        <w:t xml:space="preserve"> školy.</w:t>
      </w:r>
    </w:p>
    <w:p w14:paraId="3DEEC669" w14:textId="77777777" w:rsidR="004A6E35" w:rsidRPr="006B0571" w:rsidRDefault="004A6E35" w:rsidP="00371A19">
      <w:pPr>
        <w:pStyle w:val="Standard"/>
        <w:tabs>
          <w:tab w:val="clear" w:pos="3402"/>
        </w:tabs>
        <w:spacing w:line="360" w:lineRule="auto"/>
        <w:ind w:left="30" w:hanging="15"/>
        <w:rPr>
          <w:rFonts w:ascii="Encode Sans" w:hAnsi="Encode Sans"/>
        </w:rPr>
      </w:pPr>
    </w:p>
    <w:p w14:paraId="1B895F99" w14:textId="13E2A2FC" w:rsidR="004A6E35" w:rsidRPr="006B0571" w:rsidRDefault="007F65EE" w:rsidP="00371A19">
      <w:pPr>
        <w:pStyle w:val="Zpat"/>
        <w:tabs>
          <w:tab w:val="clear" w:pos="4818"/>
          <w:tab w:val="center" w:pos="7395"/>
        </w:tabs>
        <w:spacing w:line="360" w:lineRule="auto"/>
        <w:rPr>
          <w:rFonts w:ascii="Encode Sans" w:hAnsi="Encode Sans"/>
        </w:rPr>
      </w:pPr>
      <w:r w:rsidRPr="0AB475C5">
        <w:rPr>
          <w:rFonts w:ascii="Encode Sans" w:hAnsi="Encode Sans"/>
        </w:rPr>
        <w:t xml:space="preserve">V Plzni dne: </w:t>
      </w:r>
      <w:r w:rsidR="00F122D2">
        <w:rPr>
          <w:rFonts w:ascii="Encode Sans" w:hAnsi="Encode Sans"/>
        </w:rPr>
        <w:t>30</w:t>
      </w:r>
      <w:r w:rsidRPr="0AB475C5">
        <w:rPr>
          <w:rFonts w:ascii="Encode Sans" w:hAnsi="Encode Sans"/>
        </w:rPr>
        <w:t xml:space="preserve">. </w:t>
      </w:r>
      <w:r w:rsidR="0061752E">
        <w:rPr>
          <w:rFonts w:ascii="Encode Sans" w:hAnsi="Encode Sans"/>
        </w:rPr>
        <w:t>září</w:t>
      </w:r>
      <w:r w:rsidRPr="0AB475C5">
        <w:rPr>
          <w:rFonts w:ascii="Encode Sans" w:hAnsi="Encode Sans"/>
        </w:rPr>
        <w:t xml:space="preserve"> 20</w:t>
      </w:r>
      <w:r w:rsidR="001F0A6E">
        <w:rPr>
          <w:rFonts w:ascii="Encode Sans" w:hAnsi="Encode Sans"/>
        </w:rPr>
        <w:t>2</w:t>
      </w:r>
      <w:r w:rsidR="001B5207">
        <w:rPr>
          <w:rFonts w:ascii="Encode Sans" w:hAnsi="Encode Sans"/>
        </w:rPr>
        <w:t>4</w:t>
      </w:r>
      <w:r>
        <w:tab/>
      </w:r>
      <w:r w:rsidR="0061752E">
        <w:rPr>
          <w:rFonts w:ascii="Encode Sans" w:hAnsi="Encode Sans"/>
        </w:rPr>
        <w:t xml:space="preserve">Mgr. Jan </w:t>
      </w:r>
      <w:proofErr w:type="spellStart"/>
      <w:r w:rsidR="0061752E">
        <w:rPr>
          <w:rFonts w:ascii="Encode Sans" w:hAnsi="Encode Sans"/>
        </w:rPr>
        <w:t>Syřínek</w:t>
      </w:r>
      <w:proofErr w:type="spellEnd"/>
      <w:r w:rsidRPr="0AB475C5">
        <w:rPr>
          <w:rFonts w:ascii="Encode Sans" w:hAnsi="Encode Sans"/>
        </w:rPr>
        <w:t xml:space="preserve">, </w:t>
      </w:r>
      <w:r w:rsidR="00983CB1" w:rsidRPr="0AB475C5">
        <w:rPr>
          <w:rFonts w:ascii="Encode Sans" w:hAnsi="Encode Sans"/>
        </w:rPr>
        <w:t>v.r.</w:t>
      </w:r>
    </w:p>
    <w:p w14:paraId="3556AB01" w14:textId="6835FCFD" w:rsidR="004A6E35" w:rsidRPr="006B0571" w:rsidRDefault="007F65EE" w:rsidP="00371A19">
      <w:pPr>
        <w:pStyle w:val="Zpat"/>
        <w:tabs>
          <w:tab w:val="clear" w:pos="4818"/>
          <w:tab w:val="center" w:pos="7395"/>
        </w:tabs>
        <w:spacing w:line="360" w:lineRule="auto"/>
        <w:jc w:val="both"/>
        <w:rPr>
          <w:rFonts w:ascii="Encode Sans" w:hAnsi="Encode Sans"/>
          <w:i/>
        </w:rPr>
      </w:pPr>
      <w:r w:rsidRPr="006B0571">
        <w:rPr>
          <w:rFonts w:ascii="Encode Sans" w:hAnsi="Encode Sans"/>
          <w:i/>
        </w:rPr>
        <w:tab/>
      </w:r>
      <w:r w:rsidR="00DB6936">
        <w:rPr>
          <w:rFonts w:ascii="Encode Sans" w:hAnsi="Encode Sans"/>
          <w:i/>
        </w:rPr>
        <w:t xml:space="preserve">zástupce </w:t>
      </w:r>
      <w:r w:rsidRPr="006B0571">
        <w:rPr>
          <w:rFonts w:ascii="Encode Sans" w:hAnsi="Encode Sans"/>
          <w:i/>
        </w:rPr>
        <w:t>ředitel</w:t>
      </w:r>
      <w:r w:rsidR="00DB6936">
        <w:rPr>
          <w:rFonts w:ascii="Encode Sans" w:hAnsi="Encode Sans"/>
          <w:i/>
        </w:rPr>
        <w:t>e</w:t>
      </w:r>
      <w:r w:rsidRPr="006B0571">
        <w:rPr>
          <w:rFonts w:ascii="Encode Sans" w:hAnsi="Encode Sans"/>
          <w:i/>
        </w:rPr>
        <w:t xml:space="preserve"> školy</w:t>
      </w:r>
    </w:p>
    <w:sectPr w:rsidR="004A6E35" w:rsidRPr="006B0571" w:rsidSect="004F024B">
      <w:pgSz w:w="11905" w:h="16837"/>
      <w:pgMar w:top="681" w:right="779" w:bottom="28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ADD588" w14:textId="77777777" w:rsidR="00E577F8" w:rsidRDefault="00E577F8">
      <w:r>
        <w:separator/>
      </w:r>
    </w:p>
  </w:endnote>
  <w:endnote w:type="continuationSeparator" w:id="0">
    <w:p w14:paraId="2395AA5A" w14:textId="77777777" w:rsidR="00E577F8" w:rsidRDefault="00E57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ncode Sans">
    <w:altName w:val="Calibri"/>
    <w:charset w:val="EE"/>
    <w:family w:val="auto"/>
    <w:pitch w:val="variable"/>
    <w:sig w:usb0="20000007" w:usb1="00000003" w:usb2="00000000" w:usb3="00000000" w:csb0="000001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345256" w14:textId="77777777" w:rsidR="00E577F8" w:rsidRDefault="00E577F8">
      <w:r>
        <w:rPr>
          <w:color w:val="000000"/>
        </w:rPr>
        <w:ptab w:relativeTo="margin" w:alignment="center" w:leader="none"/>
      </w:r>
    </w:p>
  </w:footnote>
  <w:footnote w:type="continuationSeparator" w:id="0">
    <w:p w14:paraId="5958A1DB" w14:textId="77777777" w:rsidR="00E577F8" w:rsidRDefault="00E577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95967"/>
    <w:multiLevelType w:val="hybridMultilevel"/>
    <w:tmpl w:val="DE783E12"/>
    <w:lvl w:ilvl="0" w:tplc="32A2C7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BA4117"/>
    <w:multiLevelType w:val="hybridMultilevel"/>
    <w:tmpl w:val="841ED47A"/>
    <w:lvl w:ilvl="0" w:tplc="040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5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10939DF"/>
    <w:multiLevelType w:val="hybridMultilevel"/>
    <w:tmpl w:val="4314ACE8"/>
    <w:lvl w:ilvl="0" w:tplc="32A2C7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2C32BE"/>
    <w:multiLevelType w:val="hybridMultilevel"/>
    <w:tmpl w:val="ADA2D232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F6747"/>
    <w:multiLevelType w:val="hybridMultilevel"/>
    <w:tmpl w:val="6DEA22C6"/>
    <w:lvl w:ilvl="0" w:tplc="32A2C7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8A0171"/>
    <w:multiLevelType w:val="hybridMultilevel"/>
    <w:tmpl w:val="427A93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E67EC"/>
    <w:multiLevelType w:val="hybridMultilevel"/>
    <w:tmpl w:val="2324777A"/>
    <w:lvl w:ilvl="0" w:tplc="040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39A1FCE"/>
    <w:multiLevelType w:val="hybridMultilevel"/>
    <w:tmpl w:val="8104E9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37E94"/>
    <w:multiLevelType w:val="hybridMultilevel"/>
    <w:tmpl w:val="9036D19C"/>
    <w:lvl w:ilvl="0" w:tplc="FFFFFFFF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5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53116A9D"/>
    <w:multiLevelType w:val="hybridMultilevel"/>
    <w:tmpl w:val="2D625F36"/>
    <w:lvl w:ilvl="0" w:tplc="040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5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4133499"/>
    <w:multiLevelType w:val="hybridMultilevel"/>
    <w:tmpl w:val="01CE850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FE4474"/>
    <w:multiLevelType w:val="hybridMultilevel"/>
    <w:tmpl w:val="F744A830"/>
    <w:lvl w:ilvl="0" w:tplc="040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74860AF1"/>
    <w:multiLevelType w:val="hybridMultilevel"/>
    <w:tmpl w:val="4342B0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407CCF"/>
    <w:multiLevelType w:val="hybridMultilevel"/>
    <w:tmpl w:val="A5343F84"/>
    <w:lvl w:ilvl="0" w:tplc="040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7CC96C8F"/>
    <w:multiLevelType w:val="hybridMultilevel"/>
    <w:tmpl w:val="D66C7C7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3"/>
  </w:num>
  <w:num w:numId="4">
    <w:abstractNumId w:val="12"/>
  </w:num>
  <w:num w:numId="5">
    <w:abstractNumId w:val="7"/>
  </w:num>
  <w:num w:numId="6">
    <w:abstractNumId w:val="11"/>
  </w:num>
  <w:num w:numId="7">
    <w:abstractNumId w:val="9"/>
  </w:num>
  <w:num w:numId="8">
    <w:abstractNumId w:val="1"/>
  </w:num>
  <w:num w:numId="9">
    <w:abstractNumId w:val="6"/>
  </w:num>
  <w:num w:numId="10">
    <w:abstractNumId w:val="8"/>
  </w:num>
  <w:num w:numId="11">
    <w:abstractNumId w:val="13"/>
  </w:num>
  <w:num w:numId="12">
    <w:abstractNumId w:val="10"/>
  </w:num>
  <w:num w:numId="13">
    <w:abstractNumId w:val="4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1BD"/>
    <w:rsid w:val="00014B7B"/>
    <w:rsid w:val="00025D3B"/>
    <w:rsid w:val="0003232E"/>
    <w:rsid w:val="00036E2A"/>
    <w:rsid w:val="00052C7E"/>
    <w:rsid w:val="00061DA3"/>
    <w:rsid w:val="0006355F"/>
    <w:rsid w:val="00064E67"/>
    <w:rsid w:val="00067825"/>
    <w:rsid w:val="00076E1E"/>
    <w:rsid w:val="00086ED9"/>
    <w:rsid w:val="000C2657"/>
    <w:rsid w:val="001025E1"/>
    <w:rsid w:val="0010EB18"/>
    <w:rsid w:val="001301A0"/>
    <w:rsid w:val="00133730"/>
    <w:rsid w:val="001555D1"/>
    <w:rsid w:val="00160463"/>
    <w:rsid w:val="001612A3"/>
    <w:rsid w:val="00185C81"/>
    <w:rsid w:val="00186B49"/>
    <w:rsid w:val="001913F9"/>
    <w:rsid w:val="00191863"/>
    <w:rsid w:val="00192DB6"/>
    <w:rsid w:val="001937E6"/>
    <w:rsid w:val="001A0FD8"/>
    <w:rsid w:val="001A280C"/>
    <w:rsid w:val="001A53D2"/>
    <w:rsid w:val="001B436E"/>
    <w:rsid w:val="001B5207"/>
    <w:rsid w:val="001E5D09"/>
    <w:rsid w:val="001F0A6E"/>
    <w:rsid w:val="0020276F"/>
    <w:rsid w:val="00203E8E"/>
    <w:rsid w:val="00206C06"/>
    <w:rsid w:val="0021040D"/>
    <w:rsid w:val="002179E7"/>
    <w:rsid w:val="00222C15"/>
    <w:rsid w:val="00230109"/>
    <w:rsid w:val="00234812"/>
    <w:rsid w:val="0023666E"/>
    <w:rsid w:val="00270170"/>
    <w:rsid w:val="00275484"/>
    <w:rsid w:val="002A2D93"/>
    <w:rsid w:val="002D19ED"/>
    <w:rsid w:val="002E665B"/>
    <w:rsid w:val="002F33FA"/>
    <w:rsid w:val="002F7D44"/>
    <w:rsid w:val="003131F6"/>
    <w:rsid w:val="003135DD"/>
    <w:rsid w:val="0033253C"/>
    <w:rsid w:val="003349EE"/>
    <w:rsid w:val="00337788"/>
    <w:rsid w:val="003401B3"/>
    <w:rsid w:val="00363C66"/>
    <w:rsid w:val="003712C5"/>
    <w:rsid w:val="00371A19"/>
    <w:rsid w:val="00387831"/>
    <w:rsid w:val="003B313B"/>
    <w:rsid w:val="003B5E26"/>
    <w:rsid w:val="003B70AA"/>
    <w:rsid w:val="003C270B"/>
    <w:rsid w:val="003C6919"/>
    <w:rsid w:val="003E35D7"/>
    <w:rsid w:val="003F7AFB"/>
    <w:rsid w:val="003F7BD4"/>
    <w:rsid w:val="00410BA9"/>
    <w:rsid w:val="00413C5D"/>
    <w:rsid w:val="00416985"/>
    <w:rsid w:val="0043137B"/>
    <w:rsid w:val="00433A20"/>
    <w:rsid w:val="00436023"/>
    <w:rsid w:val="004516AE"/>
    <w:rsid w:val="004771A1"/>
    <w:rsid w:val="00485BC8"/>
    <w:rsid w:val="00490185"/>
    <w:rsid w:val="00497A36"/>
    <w:rsid w:val="004A6E35"/>
    <w:rsid w:val="004E738E"/>
    <w:rsid w:val="004F024B"/>
    <w:rsid w:val="004F5848"/>
    <w:rsid w:val="00516FC2"/>
    <w:rsid w:val="00534604"/>
    <w:rsid w:val="0054337B"/>
    <w:rsid w:val="00565340"/>
    <w:rsid w:val="00576FC2"/>
    <w:rsid w:val="0058766C"/>
    <w:rsid w:val="00591C96"/>
    <w:rsid w:val="005A09F7"/>
    <w:rsid w:val="005B7027"/>
    <w:rsid w:val="005F7046"/>
    <w:rsid w:val="006128BB"/>
    <w:rsid w:val="0061752E"/>
    <w:rsid w:val="00631EDE"/>
    <w:rsid w:val="006331D1"/>
    <w:rsid w:val="00634693"/>
    <w:rsid w:val="00663952"/>
    <w:rsid w:val="006812DD"/>
    <w:rsid w:val="006B0571"/>
    <w:rsid w:val="006B3290"/>
    <w:rsid w:val="006B71DF"/>
    <w:rsid w:val="006F6707"/>
    <w:rsid w:val="007020FA"/>
    <w:rsid w:val="00750A75"/>
    <w:rsid w:val="00785FDE"/>
    <w:rsid w:val="007879D5"/>
    <w:rsid w:val="007A3854"/>
    <w:rsid w:val="007B1A3C"/>
    <w:rsid w:val="007D6310"/>
    <w:rsid w:val="007E3FE1"/>
    <w:rsid w:val="007E5F07"/>
    <w:rsid w:val="007E600D"/>
    <w:rsid w:val="007E6083"/>
    <w:rsid w:val="007E76E6"/>
    <w:rsid w:val="007F1523"/>
    <w:rsid w:val="007F1F9C"/>
    <w:rsid w:val="007F65EE"/>
    <w:rsid w:val="00815BFE"/>
    <w:rsid w:val="008239A5"/>
    <w:rsid w:val="00844D48"/>
    <w:rsid w:val="008456F2"/>
    <w:rsid w:val="00874862"/>
    <w:rsid w:val="008A04C0"/>
    <w:rsid w:val="008A2FA1"/>
    <w:rsid w:val="008A4F36"/>
    <w:rsid w:val="008C1A8F"/>
    <w:rsid w:val="008C3231"/>
    <w:rsid w:val="008C443A"/>
    <w:rsid w:val="008E2BF4"/>
    <w:rsid w:val="008F3A54"/>
    <w:rsid w:val="008F4B04"/>
    <w:rsid w:val="00901930"/>
    <w:rsid w:val="00925BB5"/>
    <w:rsid w:val="0092787F"/>
    <w:rsid w:val="009313C2"/>
    <w:rsid w:val="0093550E"/>
    <w:rsid w:val="00945309"/>
    <w:rsid w:val="00945A30"/>
    <w:rsid w:val="00962E7F"/>
    <w:rsid w:val="00971AD0"/>
    <w:rsid w:val="00980C69"/>
    <w:rsid w:val="00983CB1"/>
    <w:rsid w:val="00993557"/>
    <w:rsid w:val="00997871"/>
    <w:rsid w:val="009C3D6D"/>
    <w:rsid w:val="009C4F5A"/>
    <w:rsid w:val="009C7888"/>
    <w:rsid w:val="009E42B8"/>
    <w:rsid w:val="009F0294"/>
    <w:rsid w:val="00A22771"/>
    <w:rsid w:val="00A26145"/>
    <w:rsid w:val="00A31946"/>
    <w:rsid w:val="00A41564"/>
    <w:rsid w:val="00A42F19"/>
    <w:rsid w:val="00A44766"/>
    <w:rsid w:val="00A56142"/>
    <w:rsid w:val="00A64716"/>
    <w:rsid w:val="00A73BB4"/>
    <w:rsid w:val="00A81457"/>
    <w:rsid w:val="00A95BA4"/>
    <w:rsid w:val="00A95C53"/>
    <w:rsid w:val="00A96548"/>
    <w:rsid w:val="00AB69B6"/>
    <w:rsid w:val="00AC53EB"/>
    <w:rsid w:val="00AD05FF"/>
    <w:rsid w:val="00AD7323"/>
    <w:rsid w:val="00B102A8"/>
    <w:rsid w:val="00B14B61"/>
    <w:rsid w:val="00B20800"/>
    <w:rsid w:val="00B23520"/>
    <w:rsid w:val="00B44F73"/>
    <w:rsid w:val="00B54543"/>
    <w:rsid w:val="00B60E19"/>
    <w:rsid w:val="00B97904"/>
    <w:rsid w:val="00BD6EEA"/>
    <w:rsid w:val="00BD71C1"/>
    <w:rsid w:val="00C04C98"/>
    <w:rsid w:val="00C1735B"/>
    <w:rsid w:val="00C207AB"/>
    <w:rsid w:val="00C24B0A"/>
    <w:rsid w:val="00C36D78"/>
    <w:rsid w:val="00C42C62"/>
    <w:rsid w:val="00C47263"/>
    <w:rsid w:val="00C536A9"/>
    <w:rsid w:val="00C557A3"/>
    <w:rsid w:val="00C62869"/>
    <w:rsid w:val="00C65236"/>
    <w:rsid w:val="00C76B9A"/>
    <w:rsid w:val="00CB10D1"/>
    <w:rsid w:val="00CB7659"/>
    <w:rsid w:val="00CC1BF0"/>
    <w:rsid w:val="00CC2E03"/>
    <w:rsid w:val="00CC3E13"/>
    <w:rsid w:val="00CC6E65"/>
    <w:rsid w:val="00CD4047"/>
    <w:rsid w:val="00CE3BCA"/>
    <w:rsid w:val="00D0605D"/>
    <w:rsid w:val="00D34E99"/>
    <w:rsid w:val="00D35781"/>
    <w:rsid w:val="00D411BD"/>
    <w:rsid w:val="00D47081"/>
    <w:rsid w:val="00D51AF7"/>
    <w:rsid w:val="00D6528D"/>
    <w:rsid w:val="00DA5810"/>
    <w:rsid w:val="00DB6936"/>
    <w:rsid w:val="00DC5B83"/>
    <w:rsid w:val="00DE4041"/>
    <w:rsid w:val="00DE701E"/>
    <w:rsid w:val="00E070FD"/>
    <w:rsid w:val="00E1141D"/>
    <w:rsid w:val="00E1444F"/>
    <w:rsid w:val="00E20A75"/>
    <w:rsid w:val="00E3242C"/>
    <w:rsid w:val="00E359F1"/>
    <w:rsid w:val="00E45E7C"/>
    <w:rsid w:val="00E52A4C"/>
    <w:rsid w:val="00E54983"/>
    <w:rsid w:val="00E577F8"/>
    <w:rsid w:val="00E62317"/>
    <w:rsid w:val="00E63F0D"/>
    <w:rsid w:val="00E805C9"/>
    <w:rsid w:val="00E8754D"/>
    <w:rsid w:val="00E9055B"/>
    <w:rsid w:val="00E90CA2"/>
    <w:rsid w:val="00E94AAE"/>
    <w:rsid w:val="00EC77BE"/>
    <w:rsid w:val="00EE3D0E"/>
    <w:rsid w:val="00EF3142"/>
    <w:rsid w:val="00F0741F"/>
    <w:rsid w:val="00F122D2"/>
    <w:rsid w:val="00F33FB6"/>
    <w:rsid w:val="00F450FB"/>
    <w:rsid w:val="00F51B7F"/>
    <w:rsid w:val="00F616A0"/>
    <w:rsid w:val="00F70FF9"/>
    <w:rsid w:val="00F97DFF"/>
    <w:rsid w:val="00FA0045"/>
    <w:rsid w:val="00FA101D"/>
    <w:rsid w:val="00FB0E5D"/>
    <w:rsid w:val="00FE2B3A"/>
    <w:rsid w:val="00FF4F62"/>
    <w:rsid w:val="035C6611"/>
    <w:rsid w:val="047A468E"/>
    <w:rsid w:val="06262B4B"/>
    <w:rsid w:val="099B69F2"/>
    <w:rsid w:val="09A8261E"/>
    <w:rsid w:val="0AB475C5"/>
    <w:rsid w:val="0C2B5511"/>
    <w:rsid w:val="1D4D07F2"/>
    <w:rsid w:val="20C22960"/>
    <w:rsid w:val="2A7F8EB3"/>
    <w:rsid w:val="2CFD96CD"/>
    <w:rsid w:val="2D1E2CB8"/>
    <w:rsid w:val="3A85ECC4"/>
    <w:rsid w:val="3F3BBF2E"/>
    <w:rsid w:val="3F5E6D56"/>
    <w:rsid w:val="3F7A24CB"/>
    <w:rsid w:val="41182F1C"/>
    <w:rsid w:val="4486E1A7"/>
    <w:rsid w:val="45417567"/>
    <w:rsid w:val="47779BD1"/>
    <w:rsid w:val="4B99874A"/>
    <w:rsid w:val="4FBFDDCD"/>
    <w:rsid w:val="523CC17D"/>
    <w:rsid w:val="58D2100B"/>
    <w:rsid w:val="5A4DF43F"/>
    <w:rsid w:val="5CF65AAC"/>
    <w:rsid w:val="685975BD"/>
    <w:rsid w:val="6CA800AA"/>
    <w:rsid w:val="792DCFBF"/>
    <w:rsid w:val="7E75457A"/>
    <w:rsid w:val="7E83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CC822"/>
  <w15:docId w15:val="{CDA485BD-4B93-40B3-BC3B-C7283DA92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cs-CZ" w:eastAsia="cs-CZ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Standard"/>
    <w:next w:val="Standard"/>
    <w:pPr>
      <w:keepNext/>
      <w:ind w:left="1418"/>
      <w:outlineLvl w:val="0"/>
    </w:pPr>
    <w:rPr>
      <w:rFonts w:ascii="Arial" w:eastAsia="Arial" w:hAnsi="Arial" w:cs="Arial"/>
    </w:rPr>
  </w:style>
  <w:style w:type="paragraph" w:styleId="Nadpis2">
    <w:name w:val="heading 2"/>
    <w:basedOn w:val="Standard"/>
    <w:next w:val="Standard"/>
    <w:pPr>
      <w:keepNext/>
      <w:outlineLvl w:val="1"/>
    </w:pPr>
    <w:rPr>
      <w:rFonts w:ascii="Arial" w:eastAsia="Arial" w:hAnsi="Arial" w:cs="Arial"/>
    </w:rPr>
  </w:style>
  <w:style w:type="paragraph" w:styleId="Nadpis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Standard">
    <w:name w:val="Standard"/>
    <w:pPr>
      <w:tabs>
        <w:tab w:val="left" w:pos="3402"/>
      </w:tabs>
    </w:p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Seznam">
    <w:name w:val="List"/>
    <w:basedOn w:val="Textbody"/>
  </w:style>
  <w:style w:type="paragraph" w:styleId="Zhlav">
    <w:name w:val="header"/>
    <w:basedOn w:val="Standard"/>
    <w:pPr>
      <w:suppressLineNumbers/>
      <w:tabs>
        <w:tab w:val="clear" w:pos="3402"/>
        <w:tab w:val="center" w:pos="4818"/>
        <w:tab w:val="right" w:pos="9637"/>
      </w:tabs>
    </w:pPr>
  </w:style>
  <w:style w:type="paragraph" w:styleId="Zpat">
    <w:name w:val="footer"/>
    <w:basedOn w:val="Standard"/>
    <w:pPr>
      <w:suppressLineNumbers/>
      <w:tabs>
        <w:tab w:val="clear" w:pos="3402"/>
        <w:tab w:val="center" w:pos="4818"/>
        <w:tab w:val="right" w:pos="9637"/>
      </w:tabs>
    </w:pPr>
  </w:style>
  <w:style w:type="paragraph" w:styleId="Titulek">
    <w:name w:val="caption"/>
    <w:basedOn w:val="Standard"/>
    <w:pPr>
      <w:suppressLineNumbers/>
      <w:spacing w:before="120" w:after="120"/>
    </w:pPr>
    <w:rPr>
      <w:i/>
      <w:iCs/>
      <w:sz w:val="20"/>
      <w:szCs w:val="20"/>
    </w:rPr>
  </w:style>
  <w:style w:type="paragraph" w:customStyle="1" w:styleId="Framecontents">
    <w:name w:val="Frame contents"/>
    <w:basedOn w:val="Textbody"/>
  </w:style>
  <w:style w:type="paragraph" w:customStyle="1" w:styleId="Index">
    <w:name w:val="Index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Nzev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Podnadpis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character" w:customStyle="1" w:styleId="NumberingSymbols">
    <w:name w:val="Numbering Symbols"/>
  </w:style>
  <w:style w:type="character" w:styleId="Hypertextovodkaz">
    <w:name w:val="Hyperlink"/>
    <w:basedOn w:val="Standardnpsmoodstavce"/>
    <w:uiPriority w:val="99"/>
    <w:unhideWhenUsed/>
    <w:rsid w:val="00815BF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15BFE"/>
    <w:rPr>
      <w:color w:val="605E5C"/>
      <w:shd w:val="clear" w:color="auto" w:fill="E1DFDD"/>
    </w:rPr>
  </w:style>
  <w:style w:type="character" w:customStyle="1" w:styleId="normaltextrun">
    <w:name w:val="normaltextrun"/>
    <w:basedOn w:val="Standardnpsmoodstavce"/>
    <w:rsid w:val="00EC77BE"/>
  </w:style>
  <w:style w:type="paragraph" w:styleId="Odstavecseseznamem">
    <w:name w:val="List Paragraph"/>
    <w:basedOn w:val="Normln"/>
    <w:uiPriority w:val="34"/>
    <w:qFormat/>
    <w:rsid w:val="001A28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07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ak\Downloads\Maturitn&#237;%20projekt%20zad&#225;n&#237;%20VZOR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7eb638-56ed-457b-8703-6dc78ffdfae4">
      <Terms xmlns="http://schemas.microsoft.com/office/infopath/2007/PartnerControls"/>
    </lcf76f155ced4ddcb4097134ff3c332f>
    <TaxCatchAll xmlns="e8452746-8a5f-4c1b-bcfd-c76e2eb5cbe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0AADEF8EBE0834899AB07235B388E79" ma:contentTypeVersion="13" ma:contentTypeDescription="Vytvoří nový dokument" ma:contentTypeScope="" ma:versionID="e849e49692f131cfa18254fe67abba5e">
  <xsd:schema xmlns:xsd="http://www.w3.org/2001/XMLSchema" xmlns:xs="http://www.w3.org/2001/XMLSchema" xmlns:p="http://schemas.microsoft.com/office/2006/metadata/properties" xmlns:ns2="e8452746-8a5f-4c1b-bcfd-c76e2eb5cbe6" xmlns:ns3="e47eb638-56ed-457b-8703-6dc78ffdfae4" targetNamespace="http://schemas.microsoft.com/office/2006/metadata/properties" ma:root="true" ma:fieldsID="39fe5ce76428ced5f04dd4d56e23c119" ns2:_="" ns3:_="">
    <xsd:import namespace="e8452746-8a5f-4c1b-bcfd-c76e2eb5cbe6"/>
    <xsd:import namespace="e47eb638-56ed-457b-8703-6dc78ffdfae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52746-8a5f-4c1b-bcfd-c76e2eb5cbe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0944162-f900-4447-8272-4a07e45be042}" ma:internalName="TaxCatchAll" ma:showField="CatchAllData" ma:web="e8452746-8a5f-4c1b-bcfd-c76e2eb5cb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eb638-56ed-457b-8703-6dc78ffdfa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Značky obrázků" ma:readOnly="false" ma:fieldId="{5cf76f15-5ced-4ddc-b409-7134ff3c332f}" ma:taxonomyMulti="true" ma:sspId="b5190b6f-cc76-4299-8866-3904f6a46e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CE3646-2B60-41AB-A64B-E67A2590C4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BAD04A-3CD2-4BC2-B301-B4C5843CC1BF}">
  <ds:schemaRefs>
    <ds:schemaRef ds:uri="http://schemas.microsoft.com/office/2006/metadata/properties"/>
    <ds:schemaRef ds:uri="http://schemas.microsoft.com/office/infopath/2007/PartnerControls"/>
    <ds:schemaRef ds:uri="e47eb638-56ed-457b-8703-6dc78ffdfae4"/>
    <ds:schemaRef ds:uri="e8452746-8a5f-4c1b-bcfd-c76e2eb5cbe6"/>
  </ds:schemaRefs>
</ds:datastoreItem>
</file>

<file path=customXml/itemProps3.xml><?xml version="1.0" encoding="utf-8"?>
<ds:datastoreItem xmlns:ds="http://schemas.openxmlformats.org/officeDocument/2006/customXml" ds:itemID="{E94A15C6-37F6-4FFC-9B2E-ADBBA3FBB0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452746-8a5f-4c1b-bcfd-c76e2eb5cbe6"/>
    <ds:schemaRef ds:uri="e47eb638-56ed-457b-8703-6dc78ffdfa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Maturitní projekt zadání VZOR.dotx</Template>
  <TotalTime>44</TotalTime>
  <Pages>1</Pages>
  <Words>132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3</cp:revision>
  <cp:lastPrinted>2021-10-23T16:37:00Z</cp:lastPrinted>
  <dcterms:created xsi:type="dcterms:W3CDTF">2024-09-27T07:29:00Z</dcterms:created>
  <dcterms:modified xsi:type="dcterms:W3CDTF">2025-02-21T08:07:00Z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  <property fmtid="{D5CDD505-2E9C-101B-9397-08002B2CF9AE}" pid="6" name="ContentTypeId">
    <vt:lpwstr>0x0101004B04D543718AD44AB4741924FBA5FB82</vt:lpwstr>
  </property>
</Properties>
</file>